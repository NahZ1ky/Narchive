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396DF" w14:textId="68F262DF" w:rsidR="000A30CD" w:rsidRDefault="006F4A4B">
      <w:pPr>
        <w:pStyle w:val="NoSpacing"/>
      </w:pPr>
      <w:r>
        <w:t>Ziky (Xirong) Zhang</w:t>
      </w:r>
    </w:p>
    <w:p w14:paraId="797226F3" w14:textId="54F1ADD9" w:rsidR="001527C5" w:rsidRDefault="006F4A4B">
      <w:pPr>
        <w:pStyle w:val="NoSpacing"/>
      </w:pPr>
      <w:r>
        <w:t>Anne Cassia</w:t>
      </w:r>
    </w:p>
    <w:p w14:paraId="2B4D285F" w14:textId="01BD8667" w:rsidR="001527C5" w:rsidRDefault="006F4A4B">
      <w:pPr>
        <w:pStyle w:val="NoSpacing"/>
      </w:pPr>
      <w:r>
        <w:t>ENGL 1A</w:t>
      </w:r>
    </w:p>
    <w:p w14:paraId="4A129429" w14:textId="0D41D50A" w:rsidR="001527C5" w:rsidRDefault="006F4A4B">
      <w:pPr>
        <w:pStyle w:val="NoSpacing"/>
      </w:pPr>
      <w:r>
        <w:t>Sep. 15</w:t>
      </w:r>
      <w:r w:rsidRPr="006F4A4B">
        <w:rPr>
          <w:vertAlign w:val="superscript"/>
        </w:rPr>
        <w:t>th</w:t>
      </w:r>
      <w:r w:rsidR="00022084">
        <w:t>, 2024</w:t>
      </w:r>
    </w:p>
    <w:p w14:paraId="45CAC5F5" w14:textId="44AD4D30" w:rsidR="001527C5" w:rsidRDefault="006F4A4B">
      <w:pPr>
        <w:pStyle w:val="Title"/>
      </w:pPr>
      <w:r w:rsidRPr="00C75323">
        <w:t xml:space="preserve">Bias of Age </w:t>
      </w:r>
      <w:r>
        <w:t>and Their Validity</w:t>
      </w:r>
    </w:p>
    <w:p w14:paraId="21BB1B0D" w14:textId="77F60107" w:rsidR="001527C5" w:rsidRDefault="00022084" w:rsidP="00022084">
      <w:r>
        <w:t>In the short 18 years of my life, I almost always</w:t>
      </w:r>
      <w:r w:rsidRPr="00022084">
        <w:t xml:space="preserve"> </w:t>
      </w:r>
      <w:r>
        <w:t xml:space="preserve">have been experiencing bias regarding my age, one type or another. </w:t>
      </w:r>
      <w:commentRangeStart w:id="0"/>
      <w:r>
        <w:t xml:space="preserve">I have very mixed feeling and vision on this topic. </w:t>
      </w:r>
      <w:commentRangeEnd w:id="0"/>
      <w:r w:rsidR="00A63872">
        <w:rPr>
          <w:rStyle w:val="CommentReference"/>
        </w:rPr>
        <w:commentReference w:id="0"/>
      </w:r>
    </w:p>
    <w:p w14:paraId="7A0832F1" w14:textId="4F7795A3" w:rsidR="00F17A38" w:rsidRDefault="00F17A38" w:rsidP="00AC78B2">
      <w:pPr>
        <w:rPr>
          <w:lang w:eastAsia="zh-TW"/>
        </w:rPr>
      </w:pPr>
      <w:r w:rsidRPr="00F17A38">
        <w:rPr>
          <w:lang w:eastAsia="zh-TW"/>
        </w:rPr>
        <w:t>Here is the background to the feelings I got and the opinions I formed on age bias towards younger people. I was born and raised in China, where one of the rules, known as the Age Cut-Off rule, limits children whose birthdays are after September</w:t>
      </w:r>
      <w:r w:rsidR="00AC78B2">
        <w:t>, six years prior to the school starts</w:t>
      </w:r>
      <w:r>
        <w:rPr>
          <w:lang w:eastAsia="zh-TW"/>
        </w:rPr>
        <w:t xml:space="preserve"> at </w:t>
      </w:r>
      <w:r w:rsidR="00AC78B2">
        <w:rPr>
          <w:lang w:eastAsia="zh-TW"/>
        </w:rPr>
        <w:t>different rates by different parts and province</w:t>
      </w:r>
      <w:r w:rsidRPr="00F17A38">
        <w:rPr>
          <w:lang w:eastAsia="zh-TW"/>
        </w:rPr>
        <w:t xml:space="preserve">. </w:t>
      </w:r>
      <w:commentRangeStart w:id="1"/>
      <w:r w:rsidR="00AC78B2">
        <w:rPr>
          <w:lang w:eastAsia="zh-TW"/>
        </w:rPr>
        <w:t>Generally, t</w:t>
      </w:r>
      <w:r w:rsidRPr="00F17A38">
        <w:rPr>
          <w:lang w:eastAsia="zh-TW"/>
        </w:rPr>
        <w:t xml:space="preserve">his means that “China has traditionally mandated children </w:t>
      </w:r>
      <w:r w:rsidR="009E3C17" w:rsidRPr="00F17A38">
        <w:rPr>
          <w:lang w:eastAsia="zh-TW"/>
        </w:rPr>
        <w:t>been</w:t>
      </w:r>
      <w:r w:rsidRPr="00F17A38">
        <w:rPr>
          <w:lang w:eastAsia="zh-TW"/>
        </w:rPr>
        <w:t xml:space="preserve"> at least 6 years old by Aug. 31 in the year they wish to enroll” (Ni).</w:t>
      </w:r>
      <w:commentRangeEnd w:id="1"/>
      <w:r w:rsidR="00D35B61">
        <w:rPr>
          <w:rStyle w:val="CommentReference"/>
        </w:rPr>
        <w:commentReference w:id="1"/>
      </w:r>
      <w:r w:rsidRPr="00F17A38">
        <w:rPr>
          <w:lang w:eastAsia="zh-TW"/>
        </w:rPr>
        <w:t xml:space="preserve"> As a result, many children born after this date have to wait another year to start school</w:t>
      </w:r>
      <w:r w:rsidR="00AC78B2">
        <w:rPr>
          <w:lang w:eastAsia="zh-TW"/>
        </w:rPr>
        <w:t>. As a f</w:t>
      </w:r>
      <w:r w:rsidR="00FA3A9E">
        <w:rPr>
          <w:lang w:eastAsia="zh-TW"/>
        </w:rPr>
        <w:t xml:space="preserve">amily where all man has done jobs in education or literature field, my dad was not just going to let the rule stop me from going to school early. So, he pulled some strings soon after I was born and got me an alternative birth certificate, with the birthday on it shows I was born before September and at a different birth location. Since then, according to my real birthdate, I have always been the youngest student in the class, and there were twice that I was the youngest in the whole school. </w:t>
      </w:r>
    </w:p>
    <w:p w14:paraId="14E92046" w14:textId="15BB11FA" w:rsidR="00FA3A9E" w:rsidRDefault="00FA3A9E" w:rsidP="00AC78B2">
      <w:pPr>
        <w:rPr>
          <w:lang w:eastAsia="zh-TW"/>
        </w:rPr>
      </w:pPr>
      <w:r>
        <w:rPr>
          <w:lang w:eastAsia="zh-TW"/>
        </w:rPr>
        <w:t xml:space="preserve">Publicly ranking student by testing score still, to this day is the norm for school to label students from primary school to college, which allow students at all times, compare, compete, and shame each other. </w:t>
      </w:r>
      <w:commentRangeStart w:id="2"/>
      <w:r>
        <w:rPr>
          <w:lang w:eastAsia="zh-TW"/>
        </w:rPr>
        <w:t xml:space="preserve">Being in environment like this </w:t>
      </w:r>
      <w:r w:rsidR="00FE2FF6">
        <w:rPr>
          <w:lang w:eastAsia="zh-TW"/>
        </w:rPr>
        <w:t>is one of the key factor</w:t>
      </w:r>
      <w:r w:rsidR="007D644A">
        <w:rPr>
          <w:lang w:eastAsia="zh-TW"/>
        </w:rPr>
        <w:t>s</w:t>
      </w:r>
      <w:r w:rsidR="00FE2FF6">
        <w:rPr>
          <w:lang w:eastAsia="zh-TW"/>
        </w:rPr>
        <w:t xml:space="preserve"> </w:t>
      </w:r>
      <w:r>
        <w:rPr>
          <w:lang w:eastAsia="zh-TW"/>
        </w:rPr>
        <w:t xml:space="preserve">made me develop my </w:t>
      </w:r>
      <w:r w:rsidR="00FE2FF6">
        <w:rPr>
          <w:lang w:eastAsia="zh-TW"/>
        </w:rPr>
        <w:t>narcissistic personality</w:t>
      </w:r>
      <w:commentRangeEnd w:id="2"/>
      <w:r w:rsidR="00D35B61">
        <w:rPr>
          <w:rStyle w:val="CommentReference"/>
        </w:rPr>
        <w:commentReference w:id="2"/>
      </w:r>
      <w:r w:rsidR="00FE2FF6">
        <w:rPr>
          <w:lang w:eastAsia="zh-TW"/>
        </w:rPr>
        <w:t xml:space="preserve">, because I notice that I have almost never fall below average grade in </w:t>
      </w:r>
      <w:r w:rsidR="00FE2FF6">
        <w:rPr>
          <w:lang w:eastAsia="zh-TW"/>
        </w:rPr>
        <w:lastRenderedPageBreak/>
        <w:t xml:space="preserve">primary school, </w:t>
      </w:r>
      <w:r w:rsidR="00CE4B99">
        <w:rPr>
          <w:lang w:eastAsia="zh-TW"/>
        </w:rPr>
        <w:t>with the age difference, I have always thought I am more superior than the other kids in the class intelligent wise. This mindset has only become more extreme and peeked at high school.</w:t>
      </w:r>
      <w:r w:rsidR="00A63872">
        <w:rPr>
          <w:lang w:eastAsia="zh-TW"/>
        </w:rPr>
        <w:t xml:space="preserve"> **TO BE EXPAND**</w:t>
      </w:r>
    </w:p>
    <w:p w14:paraId="355C46B5" w14:textId="77777777" w:rsidR="009E3C17" w:rsidRDefault="009E3C17" w:rsidP="00AC78B2">
      <w:pPr>
        <w:rPr>
          <w:lang w:eastAsia="zh-TW"/>
        </w:rPr>
      </w:pPr>
    </w:p>
    <w:p w14:paraId="2763DC85" w14:textId="77777777" w:rsidR="009E3C17" w:rsidRDefault="009E3C17" w:rsidP="00AC78B2">
      <w:pPr>
        <w:rPr>
          <w:lang w:eastAsia="zh-TW"/>
        </w:rPr>
      </w:pPr>
    </w:p>
    <w:p w14:paraId="32D2D822" w14:textId="77777777" w:rsidR="009E3C17" w:rsidRDefault="009E3C17" w:rsidP="009E3C17"/>
    <w:p w14:paraId="2BCADB8F" w14:textId="0BA9022E" w:rsidR="009E3C17" w:rsidRDefault="009E3C17" w:rsidP="009E3C17"/>
    <w:p w14:paraId="16FB821F" w14:textId="77777777" w:rsidR="009E3C17" w:rsidRDefault="009E3C17" w:rsidP="009E3C17"/>
    <w:p w14:paraId="3B0A9911" w14:textId="77777777" w:rsidR="009E3C17" w:rsidRDefault="009E3C17" w:rsidP="009E3C17"/>
    <w:p w14:paraId="0D83C077" w14:textId="77777777" w:rsidR="009E3C17" w:rsidRDefault="009E3C17" w:rsidP="009E3C17"/>
    <w:p w14:paraId="2013E8BF" w14:textId="77777777" w:rsidR="009E3C17" w:rsidRDefault="009E3C17" w:rsidP="009E3C17"/>
    <w:p w14:paraId="1606794C" w14:textId="77777777" w:rsidR="009E3C17" w:rsidRDefault="009E3C17" w:rsidP="009E3C17"/>
    <w:p w14:paraId="5E70E780" w14:textId="77777777" w:rsidR="009E3C17" w:rsidRDefault="009E3C17" w:rsidP="009E3C17"/>
    <w:p w14:paraId="13E32256" w14:textId="77777777" w:rsidR="009E3C17" w:rsidRDefault="009E3C17" w:rsidP="009E3C17"/>
    <w:p w14:paraId="468FC5DE" w14:textId="77777777" w:rsidR="009E3C17" w:rsidRDefault="009E3C17" w:rsidP="009E3C17"/>
    <w:p w14:paraId="597EE1E4" w14:textId="77777777" w:rsidR="009E3C17" w:rsidRDefault="009E3C17" w:rsidP="009E3C17"/>
    <w:p w14:paraId="4862EE34" w14:textId="77777777" w:rsidR="009E3C17" w:rsidRDefault="009E3C17" w:rsidP="009E3C17"/>
    <w:p w14:paraId="72EA8F09" w14:textId="77777777" w:rsidR="009E3C17" w:rsidRDefault="009E3C17" w:rsidP="009E3C17"/>
    <w:p w14:paraId="2468B0D0" w14:textId="77777777" w:rsidR="009E3C17" w:rsidRDefault="009E3C17" w:rsidP="009E3C17"/>
    <w:p w14:paraId="311477F2" w14:textId="77777777" w:rsidR="009E3C17" w:rsidRDefault="009E3C17" w:rsidP="009E3C17"/>
    <w:p w14:paraId="350D8C58" w14:textId="77777777" w:rsidR="009E3C17" w:rsidRDefault="009E3C17" w:rsidP="009E3C17"/>
    <w:p w14:paraId="6DD07E0A" w14:textId="77777777" w:rsidR="009E3C17" w:rsidRDefault="009E3C17" w:rsidP="009E3C17"/>
    <w:p w14:paraId="1870DF4B" w14:textId="77777777" w:rsidR="001527C5" w:rsidRDefault="00000000">
      <w:pPr>
        <w:pStyle w:val="SectionTitle"/>
      </w:pPr>
      <w:r>
        <w:lastRenderedPageBreak/>
        <w:t>Works Cited</w:t>
      </w:r>
    </w:p>
    <w:p w14:paraId="38F32700" w14:textId="77777777" w:rsidR="00AC78B2" w:rsidRDefault="00AC78B2" w:rsidP="00AC78B2">
      <w:pPr>
        <w:ind w:firstLine="0"/>
        <w:rPr>
          <w:lang w:eastAsia="zh-TW"/>
        </w:rPr>
      </w:pPr>
      <w:r>
        <w:t xml:space="preserve">Ni, Dandan. </w:t>
      </w:r>
      <w:r w:rsidRPr="00AC78B2">
        <w:t>“Why More Chinese Parents Are Timing Their Due Dates for the Fall”</w:t>
      </w:r>
      <w:r>
        <w:rPr>
          <w:lang w:eastAsia="zh-TW"/>
        </w:rPr>
        <w:t xml:space="preserve"> </w:t>
      </w:r>
    </w:p>
    <w:p w14:paraId="43B5022D" w14:textId="01767856" w:rsidR="00AC78B2" w:rsidRDefault="00AC78B2" w:rsidP="00AC78B2">
      <w:pPr>
        <w:rPr>
          <w:lang w:eastAsia="zh-TW"/>
        </w:rPr>
      </w:pPr>
      <w:r>
        <w:rPr>
          <w:lang w:eastAsia="zh-TW"/>
        </w:rPr>
        <w:t xml:space="preserve">Sixth Tone, 2018. </w:t>
      </w:r>
      <w:hyperlink r:id="rId13" w:history="1">
        <w:r w:rsidRPr="00404D29">
          <w:rPr>
            <w:rStyle w:val="Hyperlink"/>
            <w:lang w:eastAsia="zh-TW"/>
          </w:rPr>
          <w:t>https://www.sixthtone.com/news/1003616</w:t>
        </w:r>
      </w:hyperlink>
      <w:r>
        <w:rPr>
          <w:lang w:eastAsia="zh-TW"/>
        </w:rPr>
        <w:t>. Accessed Sep.17</w:t>
      </w:r>
      <w:r w:rsidRPr="00AC78B2">
        <w:rPr>
          <w:vertAlign w:val="superscript"/>
          <w:lang w:eastAsia="zh-TW"/>
        </w:rPr>
        <w:t>th</w:t>
      </w:r>
      <w:r>
        <w:rPr>
          <w:lang w:eastAsia="zh-TW"/>
        </w:rPr>
        <w:t>, 2024</w:t>
      </w:r>
    </w:p>
    <w:sectPr w:rsidR="00AC78B2" w:rsidSect="006F4A4B">
      <w:headerReference w:type="default" r:id="rId14"/>
      <w:head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Ziky Zhang" w:date="2024-09-18T13:24:00Z" w:initials="ZZ">
    <w:p w14:paraId="4DF65BAD" w14:textId="77777777" w:rsidR="00A63872" w:rsidRDefault="00A63872" w:rsidP="00A63872">
      <w:r>
        <w:rPr>
          <w:rStyle w:val="CommentReference"/>
        </w:rPr>
        <w:annotationRef/>
      </w:r>
      <w:r>
        <w:rPr>
          <w:sz w:val="20"/>
          <w:szCs w:val="20"/>
        </w:rPr>
        <w:t>I feel like you should say you either approve or disprove of it.</w:t>
      </w:r>
    </w:p>
  </w:comment>
  <w:comment w:id="1" w:author="Ziky Zhang" w:date="2024-09-18T13:27:00Z" w:initials="ZZ">
    <w:p w14:paraId="5BC35322" w14:textId="77777777" w:rsidR="00D35B61" w:rsidRDefault="00D35B61" w:rsidP="00D35B61">
      <w:r>
        <w:rPr>
          <w:rStyle w:val="CommentReference"/>
        </w:rPr>
        <w:annotationRef/>
      </w:r>
      <w:r>
        <w:rPr>
          <w:sz w:val="20"/>
          <w:szCs w:val="20"/>
        </w:rPr>
        <w:t>good background information!</w:t>
      </w:r>
    </w:p>
  </w:comment>
  <w:comment w:id="2" w:author="Ziky Zhang" w:date="2024-09-18T13:30:00Z" w:initials="ZZ">
    <w:p w14:paraId="3724DA13" w14:textId="77777777" w:rsidR="00D35B61" w:rsidRDefault="00D35B61" w:rsidP="00D35B61">
      <w:r>
        <w:rPr>
          <w:rStyle w:val="CommentReference"/>
        </w:rPr>
        <w:annotationRef/>
      </w:r>
      <w:r>
        <w:rPr>
          <w:sz w:val="20"/>
          <w:szCs w:val="20"/>
        </w:rPr>
        <w:t>effective to show how the age cut off rule is unjust</w:t>
      </w:r>
    </w:p>
    <w:p w14:paraId="6D54E1AC" w14:textId="77777777" w:rsidR="00D35B61" w:rsidRDefault="00D35B61" w:rsidP="00D35B6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F65BAD" w15:done="0"/>
  <w15:commentEx w15:paraId="5BC35322" w15:done="0"/>
  <w15:commentEx w15:paraId="6D54E1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28027E" w16cex:dateUtc="2024-09-18T20:24:00Z"/>
  <w16cex:commentExtensible w16cex:durableId="58DCF5D6" w16cex:dateUtc="2024-09-18T20:27:00Z"/>
  <w16cex:commentExtensible w16cex:durableId="472FF1D5" w16cex:dateUtc="2024-09-18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F65BAD" w16cid:durableId="5528027E"/>
  <w16cid:commentId w16cid:paraId="5BC35322" w16cid:durableId="58DCF5D6"/>
  <w16cid:commentId w16cid:paraId="6D54E1AC" w16cid:durableId="472FF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9AC98" w14:textId="77777777" w:rsidR="00BD447D" w:rsidRDefault="00BD447D">
      <w:pPr>
        <w:spacing w:line="240" w:lineRule="auto"/>
      </w:pPr>
      <w:r>
        <w:separator/>
      </w:r>
    </w:p>
  </w:endnote>
  <w:endnote w:type="continuationSeparator" w:id="0">
    <w:p w14:paraId="39C98228" w14:textId="77777777" w:rsidR="00BD447D" w:rsidRDefault="00BD4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F04D7" w14:textId="77777777" w:rsidR="00BD447D" w:rsidRDefault="00BD447D">
      <w:pPr>
        <w:spacing w:line="240" w:lineRule="auto"/>
      </w:pPr>
      <w:r>
        <w:separator/>
      </w:r>
    </w:p>
  </w:footnote>
  <w:footnote w:type="continuationSeparator" w:id="0">
    <w:p w14:paraId="5B457A4C" w14:textId="77777777" w:rsidR="00BD447D" w:rsidRDefault="00BD4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382BC" w14:textId="1B03EFCB" w:rsidR="001527C5" w:rsidRDefault="00000000">
    <w:pPr>
      <w:pStyle w:val="Header"/>
    </w:pPr>
    <w:sdt>
      <w:sdtPr>
        <w:id w:val="1568531701"/>
        <w:placeholder>
          <w:docPart w:val="E6C6A6B9C70AC4419BC3F41003418699"/>
        </w:placeholder>
        <w:dataBinding w:prefixMappings="xmlns:ns0='http://schemas.microsoft.com/office/2006/coverPageProps' " w:xpath="/ns0:CoverPageProperties[1]/ns0:Abstract[1]" w:storeItemID="{55AF091B-3C7A-41E3-B477-F2FDAA23CFDA}"/>
        <w15:appearance w15:val="hidden"/>
        <w:text/>
      </w:sdtPr>
      <w:sdtContent>
        <w:r w:rsidR="006F4A4B">
          <w:t>Zhang</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889784"/>
      <w:docPartObj>
        <w:docPartGallery w:val="Page Numbers (Top of Page)"/>
        <w:docPartUnique/>
      </w:docPartObj>
    </w:sdtPr>
    <w:sdtContent>
      <w:p w14:paraId="1DC84768" w14:textId="625B9C33" w:rsidR="006F4A4B" w:rsidRDefault="006F4A4B" w:rsidP="00DC4E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F7EAB7" w14:textId="068C07E7" w:rsidR="001527C5" w:rsidRDefault="006F4A4B" w:rsidP="006F4A4B">
    <w:pPr>
      <w:pStyle w:val="Header"/>
      <w:ind w:right="360"/>
    </w:pPr>
    <w:r>
      <w:t>Zhang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853612367">
    <w:abstractNumId w:val="9"/>
  </w:num>
  <w:num w:numId="2" w16cid:durableId="1458523036">
    <w:abstractNumId w:val="7"/>
  </w:num>
  <w:num w:numId="3" w16cid:durableId="424303527">
    <w:abstractNumId w:val="6"/>
  </w:num>
  <w:num w:numId="4" w16cid:durableId="1670910378">
    <w:abstractNumId w:val="5"/>
  </w:num>
  <w:num w:numId="5" w16cid:durableId="1394499546">
    <w:abstractNumId w:val="4"/>
  </w:num>
  <w:num w:numId="6" w16cid:durableId="858467855">
    <w:abstractNumId w:val="8"/>
  </w:num>
  <w:num w:numId="7" w16cid:durableId="650408084">
    <w:abstractNumId w:val="3"/>
  </w:num>
  <w:num w:numId="8" w16cid:durableId="896824414">
    <w:abstractNumId w:val="2"/>
  </w:num>
  <w:num w:numId="9" w16cid:durableId="146214432">
    <w:abstractNumId w:val="1"/>
  </w:num>
  <w:num w:numId="10" w16cid:durableId="595677902">
    <w:abstractNumId w:val="0"/>
  </w:num>
  <w:num w:numId="11" w16cid:durableId="775447206">
    <w:abstractNumId w:val="10"/>
  </w:num>
  <w:num w:numId="12" w16cid:durableId="903612691">
    <w:abstractNumId w:val="11"/>
  </w:num>
  <w:num w:numId="13" w16cid:durableId="205391719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iky Zhang">
    <w15:presenceInfo w15:providerId="None" w15:userId="Ziky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CD"/>
    <w:rsid w:val="00022084"/>
    <w:rsid w:val="000A30CD"/>
    <w:rsid w:val="001527C5"/>
    <w:rsid w:val="002E248A"/>
    <w:rsid w:val="002F0352"/>
    <w:rsid w:val="003D450E"/>
    <w:rsid w:val="005038E2"/>
    <w:rsid w:val="006F4A4B"/>
    <w:rsid w:val="007C255C"/>
    <w:rsid w:val="007D644A"/>
    <w:rsid w:val="007F1CE6"/>
    <w:rsid w:val="00821588"/>
    <w:rsid w:val="009E3C17"/>
    <w:rsid w:val="00A63872"/>
    <w:rsid w:val="00AC1AF3"/>
    <w:rsid w:val="00AC78B2"/>
    <w:rsid w:val="00BD447D"/>
    <w:rsid w:val="00CE4B99"/>
    <w:rsid w:val="00D35B61"/>
    <w:rsid w:val="00D5455D"/>
    <w:rsid w:val="00D568E7"/>
    <w:rsid w:val="00D96B3E"/>
    <w:rsid w:val="00F17A38"/>
    <w:rsid w:val="00FA3A9E"/>
    <w:rsid w:val="00FD501A"/>
    <w:rsid w:val="00FE2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94D02"/>
  <w14:defaultImageDpi w14:val="32767"/>
  <w15:chartTrackingRefBased/>
  <w15:docId w15:val="{FAAE89F9-95E3-B646-88D3-9E85B361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emiHidden/>
    <w:unhideWhenUsed/>
    <w:rsid w:val="006F4A4B"/>
  </w:style>
  <w:style w:type="character" w:styleId="Hyperlink">
    <w:name w:val="Hyperlink"/>
    <w:basedOn w:val="DefaultParagraphFont"/>
    <w:uiPriority w:val="99"/>
    <w:unhideWhenUsed/>
    <w:rsid w:val="00AC78B2"/>
    <w:rPr>
      <w:color w:val="5F5F5F" w:themeColor="hyperlink"/>
      <w:u w:val="single"/>
    </w:rPr>
  </w:style>
  <w:style w:type="character" w:styleId="UnresolvedMention">
    <w:name w:val="Unresolved Mention"/>
    <w:basedOn w:val="DefaultParagraphFont"/>
    <w:uiPriority w:val="99"/>
    <w:semiHidden/>
    <w:unhideWhenUsed/>
    <w:rsid w:val="00AC78B2"/>
    <w:rPr>
      <w:color w:val="605E5C"/>
      <w:shd w:val="clear" w:color="auto" w:fill="E1DFDD"/>
    </w:rPr>
  </w:style>
  <w:style w:type="character" w:styleId="CommentReference">
    <w:name w:val="annotation reference"/>
    <w:basedOn w:val="DefaultParagraphFont"/>
    <w:uiPriority w:val="99"/>
    <w:semiHidden/>
    <w:unhideWhenUsed/>
    <w:rsid w:val="00A6387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63533634">
      <w:bodyDiv w:val="1"/>
      <w:marLeft w:val="0"/>
      <w:marRight w:val="0"/>
      <w:marTop w:val="0"/>
      <w:marBottom w:val="0"/>
      <w:divBdr>
        <w:top w:val="none" w:sz="0" w:space="0" w:color="auto"/>
        <w:left w:val="none" w:sz="0" w:space="0" w:color="auto"/>
        <w:bottom w:val="none" w:sz="0" w:space="0" w:color="auto"/>
        <w:right w:val="none" w:sz="0" w:space="0" w:color="auto"/>
      </w:divBdr>
    </w:div>
    <w:div w:id="10762337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85142645">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63655170">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ixthtone.com/news/1003616"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iky/Library/Containers/com.microsoft.Word/Data/Library/Application%20Support/Microsoft/Office/16.0/DTS/en-US%7b887146F1-386A-0F47-91C3-9CD0A1DF1102%7d/%7b96B608A4-B358-1A43-8447-37763D51FFAC%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C6A6B9C70AC4419BC3F41003418699"/>
        <w:category>
          <w:name w:val="General"/>
          <w:gallery w:val="placeholder"/>
        </w:category>
        <w:types>
          <w:type w:val="bbPlcHdr"/>
        </w:types>
        <w:behaviors>
          <w:behavior w:val="content"/>
        </w:behaviors>
        <w:guid w:val="{EB3C1295-C0F5-3045-AC54-4871B520BDD6}"/>
      </w:docPartPr>
      <w:docPartBody>
        <w:p w:rsidR="00A579F1" w:rsidRDefault="002209B1">
          <w:pPr>
            <w:pStyle w:val="E6C6A6B9C70AC4419BC3F41003418699"/>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1B"/>
    <w:rsid w:val="002209B1"/>
    <w:rsid w:val="00313AFD"/>
    <w:rsid w:val="003D450E"/>
    <w:rsid w:val="00821588"/>
    <w:rsid w:val="00A579F1"/>
    <w:rsid w:val="00AC1AF3"/>
    <w:rsid w:val="00D13E1B"/>
    <w:rsid w:val="00D5455D"/>
    <w:rsid w:val="00D568E7"/>
    <w:rsid w:val="00D867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E6C6A6B9C70AC4419BC3F41003418699">
    <w:name w:val="E6C6A6B9C70AC4419BC3F41003418699"/>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Zhang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{96B608A4-B358-1A43-8447-37763D51FFAC}tf10002092.dotx</Template>
  <TotalTime>82</TotalTime>
  <Pages>3</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FupCcp</dc:creator>
  <cp:keywords/>
  <dc:description/>
  <cp:lastModifiedBy>Ziky Zhang</cp:lastModifiedBy>
  <cp:revision>5</cp:revision>
  <cp:lastPrinted>2024-09-11T20:46:00Z</cp:lastPrinted>
  <dcterms:created xsi:type="dcterms:W3CDTF">2024-09-11T20:46:00Z</dcterms:created>
  <dcterms:modified xsi:type="dcterms:W3CDTF">2024-09-20T21:39:00Z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